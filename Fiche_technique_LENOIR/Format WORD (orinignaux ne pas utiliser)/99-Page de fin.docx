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5"/>
        <w:gridCol w:w="2972"/>
        <w:gridCol w:w="4133"/>
      </w:tblGrid>
      <w:tr w:rsidR="001F0E21" w:rsidRPr="00301473" w14:paraId="0F6CB487" w14:textId="77777777" w:rsidTr="00D565AB">
        <w:trPr>
          <w:trHeight w:val="284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03668799" w14:textId="77777777" w:rsidR="001F0E21" w:rsidRPr="00301473" w:rsidRDefault="001F0E21" w:rsidP="00D565AB">
            <w:pPr>
              <w:spacing w:after="0"/>
              <w:rPr>
                <w:b/>
                <w:color w:val="FFFFFF"/>
              </w:rPr>
            </w:pPr>
            <w:r w:rsidRPr="00301473">
              <w:rPr>
                <w:b/>
                <w:color w:val="FFFFFF"/>
                <w:sz w:val="24"/>
              </w:rPr>
              <w:t>LE CLIENT SOUHAITE</w:t>
            </w:r>
            <w:r>
              <w:rPr>
                <w:b/>
                <w:color w:val="FFFFFF"/>
                <w:sz w:val="24"/>
              </w:rPr>
              <w:t> :</w:t>
            </w:r>
          </w:p>
        </w:tc>
      </w:tr>
      <w:tr w:rsidR="001F0E21" w14:paraId="0474754D" w14:textId="77777777" w:rsidTr="00D565AB">
        <w:trPr>
          <w:trHeight w:val="397"/>
        </w:trPr>
        <w:tc>
          <w:tcPr>
            <w:tcW w:w="10740" w:type="dxa"/>
            <w:gridSpan w:val="3"/>
            <w:tcBorders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58565E82" w14:textId="77777777" w:rsidR="001F0E21" w:rsidRDefault="001F0E21" w:rsidP="00D565AB">
            <w:pPr>
              <w:spacing w:after="0" w:line="240" w:lineRule="auto"/>
            </w:pPr>
            <w:r w:rsidRPr="00301473">
              <w:rPr>
                <w:sz w:val="32"/>
              </w:rPr>
              <w:sym w:font="Wingdings 2" w:char="F02A"/>
            </w:r>
            <w:r>
              <w:t xml:space="preserve"> Ce</w:t>
            </w:r>
            <w:r w:rsidRPr="00F87DA7">
              <w:t xml:space="preserve"> Rapport d’expertise</w:t>
            </w:r>
          </w:p>
        </w:tc>
      </w:tr>
      <w:tr w:rsidR="001F0E21" w:rsidRPr="00301473" w14:paraId="4FA5E0A4" w14:textId="77777777" w:rsidTr="00D565AB">
        <w:trPr>
          <w:trHeight w:val="397"/>
        </w:trPr>
        <w:tc>
          <w:tcPr>
            <w:tcW w:w="10740" w:type="dxa"/>
            <w:gridSpan w:val="3"/>
            <w:tcBorders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02C4B6CF" w14:textId="77777777" w:rsidR="001F0E21" w:rsidRPr="00301473" w:rsidRDefault="001F0E21" w:rsidP="00D565AB">
            <w:pPr>
              <w:spacing w:after="0" w:line="240" w:lineRule="auto"/>
              <w:rPr>
                <w:sz w:val="32"/>
              </w:rPr>
            </w:pPr>
            <w:r w:rsidRPr="00301473">
              <w:rPr>
                <w:sz w:val="32"/>
              </w:rPr>
              <w:sym w:font="Wingdings 2" w:char="F02A"/>
            </w:r>
            <w:r>
              <w:t xml:space="preserve"> Une offre de</w:t>
            </w:r>
            <w:r w:rsidRPr="00F87DA7">
              <w:t xml:space="preserve"> Pièces de Rechange</w:t>
            </w:r>
          </w:p>
        </w:tc>
      </w:tr>
      <w:tr w:rsidR="001F0E21" w:rsidRPr="00301473" w14:paraId="252FEE2B" w14:textId="77777777" w:rsidTr="00D565AB">
        <w:trPr>
          <w:trHeight w:val="397"/>
        </w:trPr>
        <w:tc>
          <w:tcPr>
            <w:tcW w:w="10740" w:type="dxa"/>
            <w:gridSpan w:val="3"/>
            <w:tcBorders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29A7CB53" w14:textId="77777777" w:rsidR="001F0E21" w:rsidRPr="00301473" w:rsidRDefault="001F0E21" w:rsidP="00D565AB">
            <w:pPr>
              <w:spacing w:after="0" w:line="240" w:lineRule="auto"/>
              <w:rPr>
                <w:sz w:val="32"/>
              </w:rPr>
            </w:pPr>
            <w:r w:rsidRPr="00301473">
              <w:rPr>
                <w:sz w:val="32"/>
              </w:rPr>
              <w:sym w:font="Wingdings 2" w:char="F02A"/>
            </w:r>
            <w:r w:rsidRPr="00301473">
              <w:rPr>
                <w:sz w:val="32"/>
              </w:rPr>
              <w:t xml:space="preserve"> </w:t>
            </w:r>
            <w:r>
              <w:t>Une offre de Pièces de Rechange + Une intervention pour leur mise en place</w:t>
            </w:r>
          </w:p>
        </w:tc>
      </w:tr>
      <w:tr w:rsidR="001F0E21" w:rsidRPr="00301473" w14:paraId="74390D71" w14:textId="77777777" w:rsidTr="00D565AB">
        <w:trPr>
          <w:trHeight w:val="397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12" w:space="0" w:color="E36C0A"/>
              <w:bottom w:val="single" w:sz="12" w:space="0" w:color="E36C0A"/>
              <w:right w:val="single" w:sz="12" w:space="0" w:color="E36C0A"/>
            </w:tcBorders>
            <w:shd w:val="clear" w:color="auto" w:fill="auto"/>
            <w:vAlign w:val="center"/>
          </w:tcPr>
          <w:p w14:paraId="3AD0B83F" w14:textId="77777777" w:rsidR="001F0E21" w:rsidRPr="00301473" w:rsidRDefault="001F0E21" w:rsidP="00D565AB">
            <w:pPr>
              <w:spacing w:after="0" w:line="240" w:lineRule="auto"/>
              <w:rPr>
                <w:sz w:val="32"/>
              </w:rPr>
            </w:pPr>
            <w:r w:rsidRPr="00301473">
              <w:rPr>
                <w:sz w:val="32"/>
              </w:rPr>
              <w:sym w:font="Wingdings 2" w:char="F02A"/>
            </w:r>
            <w:r>
              <w:t xml:space="preserve"> </w:t>
            </w:r>
            <w:r w:rsidRPr="00F87DA7">
              <w:t>Aucune offre</w:t>
            </w:r>
          </w:p>
        </w:tc>
      </w:tr>
      <w:tr w:rsidR="001F0E21" w:rsidRPr="00724721" w14:paraId="79FCAA1C" w14:textId="77777777" w:rsidTr="00D565AB">
        <w:tc>
          <w:tcPr>
            <w:tcW w:w="10740" w:type="dxa"/>
            <w:gridSpan w:val="3"/>
            <w:tcBorders>
              <w:top w:val="single" w:sz="12" w:space="0" w:color="E36C0A"/>
              <w:left w:val="nil"/>
              <w:right w:val="nil"/>
            </w:tcBorders>
            <w:shd w:val="clear" w:color="auto" w:fill="auto"/>
            <w:vAlign w:val="center"/>
          </w:tcPr>
          <w:p w14:paraId="4BC5AFF8" w14:textId="77777777" w:rsidR="001F0E21" w:rsidRPr="00724721" w:rsidRDefault="001F0E21" w:rsidP="00D565AB">
            <w:pPr>
              <w:spacing w:after="0"/>
              <w:rPr>
                <w:sz w:val="13"/>
                <w:szCs w:val="13"/>
              </w:rPr>
            </w:pPr>
          </w:p>
        </w:tc>
      </w:tr>
      <w:tr w:rsidR="001F0E21" w14:paraId="6B9F26C2" w14:textId="77777777" w:rsidTr="00D565AB">
        <w:trPr>
          <w:trHeight w:val="397"/>
        </w:trPr>
        <w:tc>
          <w:tcPr>
            <w:tcW w:w="3635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D16FF63" w14:textId="77777777" w:rsidR="001F0E21" w:rsidRPr="00841DFE" w:rsidRDefault="001F0E21" w:rsidP="00D565AB">
            <w:pPr>
              <w:spacing w:after="0" w:line="240" w:lineRule="auto"/>
              <w:rPr>
                <w:b/>
              </w:rPr>
            </w:pPr>
            <w:r w:rsidRPr="00841DFE">
              <w:rPr>
                <w:b/>
              </w:rPr>
              <w:t>Contrôleur</w:t>
            </w:r>
          </w:p>
          <w:p w14:paraId="265065B0" w14:textId="12049D9F" w:rsidR="001F0E21" w:rsidRDefault="001F0E21" w:rsidP="00D565AB">
            <w:pPr>
              <w:spacing w:after="0" w:line="240" w:lineRule="auto"/>
            </w:pPr>
            <w:r>
              <w:t xml:space="preserve">Nom : </w:t>
            </w:r>
            <w:r w:rsidR="009378B2">
              <w:t xml:space="preserve"> S. SALAH</w:t>
            </w:r>
          </w:p>
        </w:tc>
        <w:tc>
          <w:tcPr>
            <w:tcW w:w="2972" w:type="dxa"/>
            <w:shd w:val="clear" w:color="auto" w:fill="D9D9D9"/>
            <w:vAlign w:val="center"/>
          </w:tcPr>
          <w:p w14:paraId="7559D9FD" w14:textId="77777777" w:rsidR="001F0E21" w:rsidRDefault="001F0E21" w:rsidP="00D565AB">
            <w:pPr>
              <w:spacing w:after="0" w:line="240" w:lineRule="auto"/>
            </w:pPr>
            <w:r>
              <w:t>Date :</w:t>
            </w:r>
          </w:p>
        </w:tc>
        <w:tc>
          <w:tcPr>
            <w:tcW w:w="413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30CC2F0" w14:textId="77777777" w:rsidR="001F0E21" w:rsidRDefault="001F0E21" w:rsidP="00D565AB">
            <w:pPr>
              <w:spacing w:after="0" w:line="240" w:lineRule="auto"/>
            </w:pPr>
            <w:r>
              <w:t>Signature</w:t>
            </w:r>
          </w:p>
        </w:tc>
      </w:tr>
      <w:tr w:rsidR="001F0E21" w14:paraId="04006FEA" w14:textId="77777777" w:rsidTr="00D565AB">
        <w:trPr>
          <w:trHeight w:val="397"/>
        </w:trPr>
        <w:tc>
          <w:tcPr>
            <w:tcW w:w="3635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39EDBCF" w14:textId="77777777" w:rsidR="001F0E21" w:rsidRDefault="001F0E21" w:rsidP="00D565A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Client</w:t>
            </w:r>
          </w:p>
          <w:p w14:paraId="10636D71" w14:textId="77777777" w:rsidR="001F0E21" w:rsidRPr="00E26150" w:rsidRDefault="001F0E21" w:rsidP="00D565AB">
            <w:pPr>
              <w:spacing w:after="0" w:line="240" w:lineRule="auto"/>
            </w:pPr>
            <w:r w:rsidRPr="00E26150">
              <w:t>Nom :</w:t>
            </w:r>
          </w:p>
        </w:tc>
        <w:tc>
          <w:tcPr>
            <w:tcW w:w="297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6A4857" w14:textId="77777777" w:rsidR="001F0E21" w:rsidRPr="00A8663C" w:rsidRDefault="001F0E21" w:rsidP="00D565AB">
            <w:pPr>
              <w:spacing w:after="0"/>
              <w:rPr>
                <w:sz w:val="2"/>
              </w:rPr>
            </w:pPr>
          </w:p>
          <w:p w14:paraId="75660599" w14:textId="77777777" w:rsidR="001F0E21" w:rsidRDefault="001F0E21" w:rsidP="00D565AB">
            <w:pPr>
              <w:spacing w:after="0"/>
            </w:pPr>
            <w:r>
              <w:t>Date :</w:t>
            </w:r>
          </w:p>
        </w:tc>
        <w:tc>
          <w:tcPr>
            <w:tcW w:w="413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F1B02C" w14:textId="77777777" w:rsidR="001F0E21" w:rsidRDefault="001F0E21" w:rsidP="00D565AB">
            <w:pPr>
              <w:spacing w:after="0" w:line="240" w:lineRule="auto"/>
            </w:pPr>
            <w:r>
              <w:t>Signature</w:t>
            </w:r>
          </w:p>
        </w:tc>
      </w:tr>
    </w:tbl>
    <w:p w14:paraId="18C4D5B8" w14:textId="77777777" w:rsidR="00976228" w:rsidRPr="00976228" w:rsidRDefault="00976228" w:rsidP="00C45773">
      <w:pPr>
        <w:rPr>
          <w:b/>
          <w:bCs/>
          <w:color w:val="ED7D31"/>
          <w:sz w:val="16"/>
          <w:szCs w:val="16"/>
        </w:rPr>
      </w:pPr>
    </w:p>
    <w:p w14:paraId="6D456687" w14:textId="77777777" w:rsidR="00ED7913" w:rsidRDefault="00ED7913" w:rsidP="00C45773">
      <w:pPr>
        <w:rPr>
          <w:b/>
          <w:bCs/>
          <w:color w:val="ED7D31"/>
          <w:sz w:val="20"/>
          <w:szCs w:val="20"/>
        </w:rPr>
      </w:pPr>
    </w:p>
    <w:p w14:paraId="6532145C" w14:textId="77777777" w:rsidR="003C1C3F" w:rsidRDefault="003C1C3F" w:rsidP="00C45773">
      <w:pPr>
        <w:rPr>
          <w:b/>
          <w:bCs/>
          <w:color w:val="ED7D31"/>
          <w:sz w:val="20"/>
          <w:szCs w:val="20"/>
        </w:rPr>
      </w:pPr>
    </w:p>
    <w:p w14:paraId="167FAED5" w14:textId="77777777" w:rsidR="003E1DCD" w:rsidRPr="00496DAE" w:rsidRDefault="003E1DCD" w:rsidP="00C45773">
      <w:pPr>
        <w:rPr>
          <w:b/>
          <w:bCs/>
          <w:color w:val="ED7D31"/>
          <w:sz w:val="20"/>
          <w:szCs w:val="20"/>
        </w:rPr>
      </w:pPr>
    </w:p>
    <w:p w14:paraId="1452F77B" w14:textId="008D4BF7" w:rsidR="00C45773" w:rsidRDefault="003C1C3F" w:rsidP="001F3AF2">
      <w:pPr>
        <w:jc w:val="center"/>
        <w:rPr>
          <w:b/>
          <w:noProof/>
          <w:color w:val="ED7D31"/>
          <w:sz w:val="52"/>
          <w:szCs w:val="52"/>
        </w:rPr>
      </w:pPr>
      <w:r>
        <w:rPr>
          <w:b/>
          <w:noProof/>
          <w:color w:val="ED7D31"/>
          <w:sz w:val="52"/>
          <w:szCs w:val="52"/>
        </w:rPr>
        <w:pict w14:anchorId="5A1712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i1025" type="#_x0000_t75" style="width:523.7pt;height:134.15pt;visibility:visible;mso-wrap-style:square">
            <v:imagedata r:id="rId7" o:title="" cropbottom="12410f"/>
          </v:shape>
        </w:pict>
      </w:r>
    </w:p>
    <w:p w14:paraId="6B365FD1" w14:textId="41EF034C" w:rsidR="00483564" w:rsidRPr="00496DAE" w:rsidRDefault="00483564" w:rsidP="001F3AF2">
      <w:pPr>
        <w:jc w:val="center"/>
        <w:rPr>
          <w:bCs/>
          <w:sz w:val="16"/>
          <w:szCs w:val="16"/>
        </w:rPr>
      </w:pPr>
    </w:p>
    <w:p w14:paraId="3D17B39B" w14:textId="77777777" w:rsidR="00483564" w:rsidRPr="00496DAE" w:rsidRDefault="00483564" w:rsidP="001F3AF2">
      <w:pPr>
        <w:jc w:val="center"/>
        <w:rPr>
          <w:bCs/>
          <w:sz w:val="16"/>
          <w:szCs w:val="16"/>
        </w:rPr>
      </w:pPr>
    </w:p>
    <w:p w14:paraId="2AC3EDA8" w14:textId="646F042B" w:rsidR="00B0164C" w:rsidRDefault="00B0164C" w:rsidP="00AD623D">
      <w:pPr>
        <w:jc w:val="center"/>
        <w:rPr>
          <w:rStyle w:val="Lienhypertexte"/>
          <w:b/>
          <w:bCs/>
          <w:sz w:val="28"/>
          <w:szCs w:val="28"/>
        </w:rPr>
      </w:pPr>
      <w:r w:rsidRPr="00B0164C">
        <w:rPr>
          <w:b/>
          <w:bCs/>
          <w:sz w:val="28"/>
          <w:szCs w:val="28"/>
        </w:rPr>
        <w:t xml:space="preserve">Découvrez nos activités sur </w:t>
      </w:r>
      <w:hyperlink r:id="rId8" w:history="1">
        <w:r w:rsidR="002C3CC3" w:rsidRPr="0058547A">
          <w:rPr>
            <w:rStyle w:val="Lienhypertexte"/>
            <w:b/>
            <w:bCs/>
            <w:sz w:val="28"/>
            <w:szCs w:val="28"/>
          </w:rPr>
          <w:t>www.lenoir-mec.com</w:t>
        </w:r>
      </w:hyperlink>
    </w:p>
    <w:p w14:paraId="2B6859CB" w14:textId="77777777" w:rsidR="003E1DCD" w:rsidRDefault="003E1DCD" w:rsidP="00AD623D">
      <w:pPr>
        <w:jc w:val="center"/>
        <w:rPr>
          <w:rStyle w:val="Lienhypertexte"/>
          <w:b/>
          <w:bCs/>
          <w:sz w:val="28"/>
          <w:szCs w:val="28"/>
        </w:rPr>
      </w:pPr>
    </w:p>
    <w:p w14:paraId="69385B21" w14:textId="77777777" w:rsidR="003E1DCD" w:rsidRDefault="003E1DCD" w:rsidP="00AD623D">
      <w:pPr>
        <w:jc w:val="center"/>
        <w:rPr>
          <w:rStyle w:val="Lienhypertexte"/>
          <w:b/>
          <w:bCs/>
          <w:sz w:val="28"/>
          <w:szCs w:val="28"/>
        </w:rPr>
      </w:pPr>
    </w:p>
    <w:p w14:paraId="383E431C" w14:textId="77777777" w:rsidR="003E1DCD" w:rsidRPr="00AD623D" w:rsidRDefault="003E1DCD" w:rsidP="00AD623D">
      <w:pPr>
        <w:jc w:val="center"/>
        <w:rPr>
          <w:b/>
          <w:bCs/>
          <w:sz w:val="28"/>
          <w:szCs w:val="28"/>
        </w:rPr>
      </w:pPr>
    </w:p>
    <w:p w14:paraId="79EDEF47" w14:textId="18ECD8EF" w:rsidR="00483564" w:rsidRPr="007C2296" w:rsidRDefault="00483564" w:rsidP="001F3AF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                    </w:t>
      </w:r>
      <w:r w:rsidR="00AD623D">
        <w:rPr>
          <w:bCs/>
          <w:sz w:val="28"/>
          <w:szCs w:val="28"/>
        </w:rPr>
        <w:t xml:space="preserve">  </w:t>
      </w:r>
      <w:r>
        <w:rPr>
          <w:bCs/>
          <w:sz w:val="28"/>
          <w:szCs w:val="28"/>
        </w:rPr>
        <w:t xml:space="preserve">                                   </w:t>
      </w:r>
      <w:r w:rsidR="003C1C3F">
        <w:rPr>
          <w:bCs/>
          <w:sz w:val="28"/>
          <w:szCs w:val="28"/>
        </w:rPr>
        <w:pict w14:anchorId="7D7A2F08">
          <v:shape id="_x0000_i1026" type="#_x0000_t75" style="width:104pt;height:120.6pt">
            <v:imagedata r:id="rId9" o:title=""/>
          </v:shape>
        </w:pict>
      </w:r>
    </w:p>
    <w:sectPr w:rsidR="00483564" w:rsidRPr="007C2296" w:rsidSect="00535B21">
      <w:footerReference w:type="default" r:id="rId10"/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31C38" w14:textId="77777777" w:rsidR="00B1565A" w:rsidRDefault="00B1565A" w:rsidP="00E271AD">
      <w:pPr>
        <w:spacing w:after="0" w:line="240" w:lineRule="auto"/>
      </w:pPr>
      <w:r>
        <w:separator/>
      </w:r>
    </w:p>
  </w:endnote>
  <w:endnote w:type="continuationSeparator" w:id="0">
    <w:p w14:paraId="7A81EEB9" w14:textId="77777777" w:rsidR="00B1565A" w:rsidRDefault="00B1565A" w:rsidP="00E27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880DA" w14:textId="77777777" w:rsidR="00E76A44" w:rsidRDefault="00E76A44" w:rsidP="00E76A44">
    <w:pPr>
      <w:pStyle w:val="Pieddepage"/>
      <w:spacing w:after="0"/>
      <w:jc w:val="center"/>
      <w:rPr>
        <w:sz w:val="16"/>
      </w:rPr>
    </w:pPr>
    <w:r>
      <w:rPr>
        <w:sz w:val="16"/>
      </w:rPr>
      <w:t xml:space="preserve">Etablissement Raoul LENOIR – Z.I du Béarn – 54400 COSNES ET ROMAIN – France – Tél : +33 (0)3 82 25 23 </w:t>
    </w:r>
    <w:proofErr w:type="gramStart"/>
    <w:r>
      <w:rPr>
        <w:sz w:val="16"/>
      </w:rPr>
      <w:t>00  Fax</w:t>
    </w:r>
    <w:proofErr w:type="gramEnd"/>
    <w:r>
      <w:rPr>
        <w:sz w:val="16"/>
      </w:rPr>
      <w:t> : + 33 (0)3 82 24 59 19</w:t>
    </w:r>
  </w:p>
  <w:p w14:paraId="2DC40842" w14:textId="5C5C56A0" w:rsidR="00E76A44" w:rsidRPr="00912F1B" w:rsidRDefault="00E76A44" w:rsidP="00912F1B">
    <w:pPr>
      <w:pStyle w:val="Pieddepage"/>
      <w:spacing w:after="0"/>
      <w:jc w:val="center"/>
      <w:rPr>
        <w:sz w:val="18"/>
        <w:szCs w:val="18"/>
        <w:lang w:val="en-US"/>
      </w:rPr>
    </w:pPr>
    <w:r>
      <w:rPr>
        <w:sz w:val="16"/>
        <w:lang w:val="en-US"/>
      </w:rPr>
      <w:t xml:space="preserve">E-mail: </w:t>
    </w:r>
    <w:r w:rsidR="003C1C3F">
      <w:fldChar w:fldCharType="begin"/>
    </w:r>
    <w:r w:rsidR="003C1C3F" w:rsidRPr="003C1C3F">
      <w:rPr>
        <w:lang w:val="en-US"/>
      </w:rPr>
      <w:instrText>HYPERLINK "mailto:contact@raoul-lenoir.com"</w:instrText>
    </w:r>
    <w:r w:rsidR="003C1C3F">
      <w:fldChar w:fldCharType="separate"/>
    </w:r>
    <w:r w:rsidR="004C2C19" w:rsidRPr="007359EB">
      <w:rPr>
        <w:rStyle w:val="Lienhypertexte"/>
        <w:sz w:val="16"/>
        <w:lang w:val="en-US"/>
      </w:rPr>
      <w:t>contact@raoul-lenoir.com</w:t>
    </w:r>
    <w:r w:rsidR="003C1C3F">
      <w:rPr>
        <w:rStyle w:val="Lienhypertexte"/>
        <w:sz w:val="16"/>
        <w:lang w:val="en-US"/>
      </w:rPr>
      <w:fldChar w:fldCharType="end"/>
    </w:r>
    <w:r w:rsidR="004C2C19">
      <w:rPr>
        <w:sz w:val="16"/>
        <w:lang w:val="en-US"/>
      </w:rPr>
      <w:t xml:space="preserve"> </w:t>
    </w:r>
    <w:r>
      <w:rPr>
        <w:sz w:val="16"/>
        <w:lang w:val="en-US"/>
      </w:rPr>
      <w:t xml:space="preserve">– </w:t>
    </w:r>
    <w:r w:rsidR="00912F1B">
      <w:rPr>
        <w:sz w:val="16"/>
        <w:lang w:val="en-US"/>
      </w:rPr>
      <w:t>Web:</w:t>
    </w:r>
    <w:r>
      <w:rPr>
        <w:sz w:val="16"/>
        <w:lang w:val="en-US"/>
      </w:rPr>
      <w:t xml:space="preserve"> </w:t>
    </w:r>
    <w:r w:rsidR="00912F1B">
      <w:rPr>
        <w:sz w:val="16"/>
        <w:lang w:val="en-US"/>
      </w:rPr>
      <w:t xml:space="preserve"> </w:t>
    </w:r>
    <w:hyperlink r:id="rId1" w:history="1">
      <w:r w:rsidR="00912F1B" w:rsidRPr="00843393">
        <w:rPr>
          <w:rStyle w:val="Lienhypertexte"/>
          <w:sz w:val="18"/>
          <w:szCs w:val="18"/>
          <w:lang w:val="en-US"/>
        </w:rPr>
        <w:t>www.lenoir-mec.com</w:t>
      </w:r>
    </w:hyperlink>
    <w:r w:rsidR="00912F1B">
      <w:rPr>
        <w:sz w:val="18"/>
        <w:szCs w:val="18"/>
        <w:lang w:val="en-US"/>
      </w:rPr>
      <w:t xml:space="preserve"> </w:t>
    </w:r>
  </w:p>
  <w:p w14:paraId="547D9661" w14:textId="35327052" w:rsidR="00E76A44" w:rsidRPr="00E76A44" w:rsidRDefault="00E76A44" w:rsidP="00E76A44">
    <w:pPr>
      <w:pStyle w:val="Pieddepage"/>
      <w:spacing w:after="0"/>
      <w:jc w:val="center"/>
      <w:rPr>
        <w:sz w:val="16"/>
      </w:rPr>
    </w:pPr>
    <w:r>
      <w:rPr>
        <w:sz w:val="16"/>
      </w:rPr>
      <w:t xml:space="preserve">S.A au capital de </w:t>
    </w:r>
    <w:r w:rsidR="003837FD" w:rsidRPr="003837FD">
      <w:rPr>
        <w:sz w:val="16"/>
      </w:rPr>
      <w:t>5</w:t>
    </w:r>
    <w:r w:rsidR="003837FD">
      <w:rPr>
        <w:sz w:val="16"/>
      </w:rPr>
      <w:t>.</w:t>
    </w:r>
    <w:r w:rsidR="003837FD" w:rsidRPr="003837FD">
      <w:rPr>
        <w:sz w:val="16"/>
      </w:rPr>
      <w:t>728</w:t>
    </w:r>
    <w:r w:rsidR="003837FD">
      <w:rPr>
        <w:sz w:val="16"/>
      </w:rPr>
      <w:t>.</w:t>
    </w:r>
    <w:r w:rsidR="003837FD" w:rsidRPr="003837FD">
      <w:rPr>
        <w:sz w:val="16"/>
      </w:rPr>
      <w:t>967</w:t>
    </w:r>
    <w:r w:rsidR="003837FD">
      <w:rPr>
        <w:sz w:val="16"/>
      </w:rPr>
      <w:t xml:space="preserve"> </w:t>
    </w:r>
    <w:r>
      <w:rPr>
        <w:sz w:val="16"/>
      </w:rPr>
      <w:t xml:space="preserve">€ - RCS BRIEY – Siret 383 080 066 00020 – TVA FR 21 383 080 066 – APE </w:t>
    </w:r>
    <w:r w:rsidR="003837FD">
      <w:rPr>
        <w:sz w:val="16"/>
      </w:rPr>
      <w:t>2599B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95517" w14:textId="77777777" w:rsidR="00B1565A" w:rsidRDefault="00B1565A" w:rsidP="00E271AD">
      <w:pPr>
        <w:spacing w:after="0" w:line="240" w:lineRule="auto"/>
      </w:pPr>
      <w:r>
        <w:separator/>
      </w:r>
    </w:p>
  </w:footnote>
  <w:footnote w:type="continuationSeparator" w:id="0">
    <w:p w14:paraId="2DA784D5" w14:textId="77777777" w:rsidR="00B1565A" w:rsidRDefault="00B1565A" w:rsidP="00E271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attachedTemplate r:id="rId1"/>
  <w:doNotTrackMoves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7FD"/>
    <w:rsid w:val="000A4CE3"/>
    <w:rsid w:val="000C69BD"/>
    <w:rsid w:val="000D3DAD"/>
    <w:rsid w:val="000F6B56"/>
    <w:rsid w:val="00101711"/>
    <w:rsid w:val="00115160"/>
    <w:rsid w:val="00144942"/>
    <w:rsid w:val="00173E4F"/>
    <w:rsid w:val="0017685A"/>
    <w:rsid w:val="00195908"/>
    <w:rsid w:val="001A25E3"/>
    <w:rsid w:val="001C6437"/>
    <w:rsid w:val="001F0E21"/>
    <w:rsid w:val="001F3AF2"/>
    <w:rsid w:val="0020677E"/>
    <w:rsid w:val="00287377"/>
    <w:rsid w:val="002C3CC3"/>
    <w:rsid w:val="003068DE"/>
    <w:rsid w:val="00306BA9"/>
    <w:rsid w:val="00335589"/>
    <w:rsid w:val="003837FD"/>
    <w:rsid w:val="003937B8"/>
    <w:rsid w:val="003A79A8"/>
    <w:rsid w:val="003B05EB"/>
    <w:rsid w:val="003C1C3F"/>
    <w:rsid w:val="003D0EB8"/>
    <w:rsid w:val="003E1DCD"/>
    <w:rsid w:val="003E20AD"/>
    <w:rsid w:val="003F73CD"/>
    <w:rsid w:val="00405F69"/>
    <w:rsid w:val="00432364"/>
    <w:rsid w:val="00451F7F"/>
    <w:rsid w:val="00483564"/>
    <w:rsid w:val="00484B2E"/>
    <w:rsid w:val="00496DAE"/>
    <w:rsid w:val="004C2C19"/>
    <w:rsid w:val="004C769F"/>
    <w:rsid w:val="004E5435"/>
    <w:rsid w:val="00535B21"/>
    <w:rsid w:val="00584B00"/>
    <w:rsid w:val="00593E52"/>
    <w:rsid w:val="005C4C8F"/>
    <w:rsid w:val="005D6DF2"/>
    <w:rsid w:val="005E3F89"/>
    <w:rsid w:val="005F33B6"/>
    <w:rsid w:val="005F73E5"/>
    <w:rsid w:val="00630761"/>
    <w:rsid w:val="006572C4"/>
    <w:rsid w:val="006963A0"/>
    <w:rsid w:val="006A182D"/>
    <w:rsid w:val="006F1665"/>
    <w:rsid w:val="00716FB7"/>
    <w:rsid w:val="007A53D1"/>
    <w:rsid w:val="007C2296"/>
    <w:rsid w:val="008315B7"/>
    <w:rsid w:val="00832D5D"/>
    <w:rsid w:val="008618D0"/>
    <w:rsid w:val="00893ECF"/>
    <w:rsid w:val="008B45F4"/>
    <w:rsid w:val="008D0D3D"/>
    <w:rsid w:val="00912F1B"/>
    <w:rsid w:val="009378B2"/>
    <w:rsid w:val="00951190"/>
    <w:rsid w:val="00976228"/>
    <w:rsid w:val="0098150D"/>
    <w:rsid w:val="009C5218"/>
    <w:rsid w:val="009E2DAA"/>
    <w:rsid w:val="00A1266D"/>
    <w:rsid w:val="00A23A49"/>
    <w:rsid w:val="00A81FF1"/>
    <w:rsid w:val="00AD623D"/>
    <w:rsid w:val="00AD70A6"/>
    <w:rsid w:val="00B0164C"/>
    <w:rsid w:val="00B05868"/>
    <w:rsid w:val="00B1565A"/>
    <w:rsid w:val="00B3175B"/>
    <w:rsid w:val="00B571C3"/>
    <w:rsid w:val="00B82192"/>
    <w:rsid w:val="00BD6107"/>
    <w:rsid w:val="00BE1E8E"/>
    <w:rsid w:val="00BF0EA6"/>
    <w:rsid w:val="00C15D91"/>
    <w:rsid w:val="00C45773"/>
    <w:rsid w:val="00C808A0"/>
    <w:rsid w:val="00C91C7C"/>
    <w:rsid w:val="00CF729D"/>
    <w:rsid w:val="00D30854"/>
    <w:rsid w:val="00D325ED"/>
    <w:rsid w:val="00D446DC"/>
    <w:rsid w:val="00E271AD"/>
    <w:rsid w:val="00E635A3"/>
    <w:rsid w:val="00E72E98"/>
    <w:rsid w:val="00E76A44"/>
    <w:rsid w:val="00EB741B"/>
    <w:rsid w:val="00ED7913"/>
    <w:rsid w:val="00EF1D2A"/>
    <w:rsid w:val="00F60E41"/>
    <w:rsid w:val="00F7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0C25C9DD"/>
  <w15:chartTrackingRefBased/>
  <w15:docId w15:val="{14A91FCE-A5D7-4543-A02A-48D14E17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271A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E271AD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E271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E271AD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584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rsid w:val="00E76A44"/>
    <w:rPr>
      <w:color w:val="0000FF"/>
      <w:u w:val="single"/>
    </w:rPr>
  </w:style>
  <w:style w:type="character" w:styleId="Lienhypertextesuivivisit">
    <w:name w:val="FollowedHyperlink"/>
    <w:uiPriority w:val="99"/>
    <w:semiHidden/>
    <w:unhideWhenUsed/>
    <w:rsid w:val="003837FD"/>
    <w:rPr>
      <w:color w:val="954F72"/>
      <w:u w:val="single"/>
    </w:rPr>
  </w:style>
  <w:style w:type="character" w:styleId="Mentionnonrsolue">
    <w:name w:val="Unresolved Mention"/>
    <w:uiPriority w:val="99"/>
    <w:semiHidden/>
    <w:unhideWhenUsed/>
    <w:rsid w:val="00912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noir-mec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enoir-mec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Commercial\MARKETING\Expertises%20sur%20Site\Fiches%20d'expertise\1-Coordonn&#233;es%20du%20client\1%20-PAGE%201%20-%20Service%20Clien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494F8-B359-4E84-B34B-17F8414C5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1 -PAGE 1 - Service Client</Template>
  <TotalTime>68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480</CharactersWithSpaces>
  <SharedDoc>false</SharedDoc>
  <HLinks>
    <vt:vector size="12" baseType="variant">
      <vt:variant>
        <vt:i4>6225951</vt:i4>
      </vt:variant>
      <vt:variant>
        <vt:i4>3</vt:i4>
      </vt:variant>
      <vt:variant>
        <vt:i4>0</vt:i4>
      </vt:variant>
      <vt:variant>
        <vt:i4>5</vt:i4>
      </vt:variant>
      <vt:variant>
        <vt:lpwstr>http://www.raoul-lenoir.com/</vt:lpwstr>
      </vt:variant>
      <vt:variant>
        <vt:lpwstr/>
      </vt:variant>
      <vt:variant>
        <vt:i4>8323138</vt:i4>
      </vt:variant>
      <vt:variant>
        <vt:i4>0</vt:i4>
      </vt:variant>
      <vt:variant>
        <vt:i4>0</vt:i4>
      </vt:variant>
      <vt:variant>
        <vt:i4>5</vt:i4>
      </vt:variant>
      <vt:variant>
        <vt:lpwstr>mailto:raoullenoir@delachaux.fr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 </dc:creator>
  <cp:keywords/>
  <cp:lastModifiedBy>Tristan Fordoxcel</cp:lastModifiedBy>
  <cp:revision>45</cp:revision>
  <cp:lastPrinted>2014-11-26T13:43:00Z</cp:lastPrinted>
  <dcterms:created xsi:type="dcterms:W3CDTF">2025-04-28T11:18:00Z</dcterms:created>
  <dcterms:modified xsi:type="dcterms:W3CDTF">2025-06-17T06:32:00Z</dcterms:modified>
</cp:coreProperties>
</file>