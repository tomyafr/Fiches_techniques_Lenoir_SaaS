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AA9F" w14:textId="77777777" w:rsidR="00405F69" w:rsidRPr="009C5218" w:rsidRDefault="00405F69">
      <w:pPr>
        <w:rPr>
          <w:sz w:val="8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425"/>
        <w:gridCol w:w="1559"/>
        <w:gridCol w:w="1418"/>
        <w:gridCol w:w="1184"/>
        <w:gridCol w:w="3210"/>
        <w:gridCol w:w="1843"/>
      </w:tblGrid>
      <w:tr w:rsidR="003837FD" w14:paraId="240F1FAD" w14:textId="77777777">
        <w:trPr>
          <w:trHeight w:val="704"/>
        </w:trPr>
        <w:tc>
          <w:tcPr>
            <w:tcW w:w="10740" w:type="dxa"/>
            <w:gridSpan w:val="7"/>
            <w:tcBorders>
              <w:top w:val="single" w:sz="12" w:space="0" w:color="ED7D31"/>
              <w:left w:val="single" w:sz="12" w:space="0" w:color="ED7D31"/>
              <w:right w:val="single" w:sz="12" w:space="0" w:color="ED7D31"/>
            </w:tcBorders>
            <w:shd w:val="clear" w:color="auto" w:fill="D9D9D9"/>
            <w:vAlign w:val="bottom"/>
          </w:tcPr>
          <w:p w14:paraId="1BF9E16E" w14:textId="77777777" w:rsidR="003837FD" w:rsidRDefault="00912F1B" w:rsidP="00912F1B">
            <w:pPr>
              <w:spacing w:after="0"/>
              <w:jc w:val="center"/>
              <w:rPr>
                <w:b/>
                <w:sz w:val="52"/>
                <w:szCs w:val="48"/>
              </w:rPr>
            </w:pPr>
            <w:r w:rsidRPr="00912F1B">
              <w:rPr>
                <w:b/>
                <w:sz w:val="52"/>
                <w:szCs w:val="48"/>
              </w:rPr>
              <w:t xml:space="preserve">RAPPORT D’EXPERTISE SUR SITE </w:t>
            </w:r>
          </w:p>
          <w:p w14:paraId="359158F9" w14:textId="1BB69BD4" w:rsidR="006A182D" w:rsidRPr="006A182D" w:rsidRDefault="006A182D" w:rsidP="00912F1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N° ARC :</w:t>
            </w:r>
          </w:p>
        </w:tc>
      </w:tr>
      <w:tr w:rsidR="00593E52" w14:paraId="6EC8336B" w14:textId="77777777">
        <w:trPr>
          <w:trHeight w:val="114"/>
        </w:trPr>
        <w:tc>
          <w:tcPr>
            <w:tcW w:w="10740" w:type="dxa"/>
            <w:gridSpan w:val="7"/>
            <w:tcBorders>
              <w:top w:val="single" w:sz="12" w:space="0" w:color="E36C0A"/>
              <w:left w:val="single" w:sz="12" w:space="0" w:color="ED7D31"/>
              <w:bottom w:val="single" w:sz="4" w:space="0" w:color="auto"/>
              <w:right w:val="single" w:sz="12" w:space="0" w:color="ED7D31"/>
            </w:tcBorders>
            <w:shd w:val="clear" w:color="auto" w:fill="FFFFFF"/>
            <w:vAlign w:val="center"/>
          </w:tcPr>
          <w:p w14:paraId="4F043092" w14:textId="77777777" w:rsidR="00593E52" w:rsidRPr="00195908" w:rsidRDefault="00593E52" w:rsidP="00115160">
            <w:pPr>
              <w:spacing w:after="0"/>
              <w:rPr>
                <w:b/>
                <w:sz w:val="13"/>
                <w:szCs w:val="13"/>
              </w:rPr>
            </w:pPr>
          </w:p>
        </w:tc>
      </w:tr>
      <w:tr w:rsidR="00584B00" w14:paraId="16E07C13" w14:textId="77777777">
        <w:trPr>
          <w:trHeight w:val="284"/>
        </w:trPr>
        <w:tc>
          <w:tcPr>
            <w:tcW w:w="10740" w:type="dxa"/>
            <w:gridSpan w:val="7"/>
            <w:tcBorders>
              <w:top w:val="single" w:sz="4" w:space="0" w:color="auto"/>
              <w:left w:val="single" w:sz="12" w:space="0" w:color="ED7D31"/>
              <w:right w:val="single" w:sz="12" w:space="0" w:color="ED7D31"/>
            </w:tcBorders>
            <w:shd w:val="clear" w:color="auto" w:fill="548DD4"/>
            <w:vAlign w:val="bottom"/>
          </w:tcPr>
          <w:p w14:paraId="11697CAC" w14:textId="77777777" w:rsidR="00584B00" w:rsidRPr="00115160" w:rsidRDefault="00584B00" w:rsidP="00593E52">
            <w:pPr>
              <w:spacing w:after="0"/>
              <w:rPr>
                <w:b/>
                <w:color w:val="FFFFFF"/>
                <w:sz w:val="24"/>
              </w:rPr>
            </w:pPr>
            <w:r w:rsidRPr="00115160">
              <w:rPr>
                <w:b/>
                <w:color w:val="FFFFFF"/>
                <w:sz w:val="24"/>
              </w:rPr>
              <w:t>COORDONNEES DU CLIENT</w:t>
            </w:r>
          </w:p>
        </w:tc>
      </w:tr>
      <w:tr w:rsidR="000D3DAD" w14:paraId="6FA0AEA3" w14:textId="77777777">
        <w:trPr>
          <w:trHeight w:val="397"/>
        </w:trPr>
        <w:tc>
          <w:tcPr>
            <w:tcW w:w="4503" w:type="dxa"/>
            <w:gridSpan w:val="4"/>
            <w:tcBorders>
              <w:top w:val="single" w:sz="4" w:space="0" w:color="auto"/>
              <w:left w:val="single" w:sz="12" w:space="0" w:color="ED7D31"/>
              <w:right w:val="single" w:sz="4" w:space="0" w:color="auto"/>
            </w:tcBorders>
            <w:shd w:val="clear" w:color="auto" w:fill="D9D9D9"/>
            <w:vAlign w:val="bottom"/>
          </w:tcPr>
          <w:p w14:paraId="3D04911C" w14:textId="77777777" w:rsidR="000D3DAD" w:rsidRPr="00BD6107" w:rsidRDefault="00BD6107" w:rsidP="00593E52">
            <w:pPr>
              <w:spacing w:after="0"/>
              <w:jc w:val="center"/>
              <w:rPr>
                <w:b/>
                <w:sz w:val="24"/>
              </w:rPr>
            </w:pPr>
            <w:r w:rsidRPr="00BD6107">
              <w:rPr>
                <w:b/>
                <w:sz w:val="24"/>
              </w:rPr>
              <w:t>SOCIETE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ED7D31"/>
            </w:tcBorders>
            <w:shd w:val="clear" w:color="auto" w:fill="D9D9D9"/>
            <w:vAlign w:val="bottom"/>
          </w:tcPr>
          <w:p w14:paraId="733FBF74" w14:textId="77777777" w:rsidR="000D3DAD" w:rsidRPr="00BD6107" w:rsidRDefault="00BD6107" w:rsidP="00593E52">
            <w:pPr>
              <w:spacing w:after="0"/>
              <w:jc w:val="center"/>
              <w:rPr>
                <w:b/>
                <w:sz w:val="24"/>
              </w:rPr>
            </w:pPr>
            <w:r w:rsidRPr="00BD6107">
              <w:rPr>
                <w:b/>
                <w:sz w:val="24"/>
              </w:rPr>
              <w:t>CONTACT</w:t>
            </w:r>
            <w:r w:rsidR="00593E52">
              <w:rPr>
                <w:b/>
                <w:sz w:val="24"/>
              </w:rPr>
              <w:t xml:space="preserve"> SUR SITE</w:t>
            </w:r>
          </w:p>
        </w:tc>
      </w:tr>
      <w:tr w:rsidR="00584B00" w14:paraId="15A4DF53" w14:textId="77777777">
        <w:trPr>
          <w:trHeight w:val="397"/>
        </w:trPr>
        <w:tc>
          <w:tcPr>
            <w:tcW w:w="1101" w:type="dxa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025899D5" w14:textId="77777777" w:rsidR="00584B00" w:rsidRPr="00115160" w:rsidRDefault="00AD70A6" w:rsidP="00115160">
            <w:pPr>
              <w:spacing w:after="0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1C12222D" w14:textId="77777777" w:rsidR="00584B00" w:rsidRDefault="00584B00" w:rsidP="00115160">
            <w:pPr>
              <w:spacing w:after="0"/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7EB5C8C0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Nom</w:t>
            </w:r>
          </w:p>
        </w:tc>
        <w:tc>
          <w:tcPr>
            <w:tcW w:w="5053" w:type="dxa"/>
            <w:gridSpan w:val="2"/>
            <w:tcBorders>
              <w:right w:val="single" w:sz="12" w:space="0" w:color="ED7D31"/>
            </w:tcBorders>
            <w:shd w:val="clear" w:color="auto" w:fill="auto"/>
            <w:vAlign w:val="center"/>
          </w:tcPr>
          <w:p w14:paraId="1EE36BA2" w14:textId="77777777" w:rsidR="00584B00" w:rsidRDefault="00584B00" w:rsidP="00115160">
            <w:pPr>
              <w:spacing w:after="0"/>
            </w:pPr>
          </w:p>
        </w:tc>
      </w:tr>
      <w:tr w:rsidR="00584B00" w14:paraId="0FE62A2E" w14:textId="77777777">
        <w:trPr>
          <w:trHeight w:val="397"/>
        </w:trPr>
        <w:tc>
          <w:tcPr>
            <w:tcW w:w="1101" w:type="dxa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711832D7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Adresse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48634B14" w14:textId="77777777" w:rsidR="00584B00" w:rsidRDefault="00584B00" w:rsidP="00115160">
            <w:pPr>
              <w:spacing w:after="0"/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24442A8A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Prénom</w:t>
            </w:r>
          </w:p>
        </w:tc>
        <w:tc>
          <w:tcPr>
            <w:tcW w:w="5053" w:type="dxa"/>
            <w:gridSpan w:val="2"/>
            <w:tcBorders>
              <w:right w:val="single" w:sz="12" w:space="0" w:color="ED7D31"/>
            </w:tcBorders>
            <w:shd w:val="clear" w:color="auto" w:fill="auto"/>
            <w:vAlign w:val="center"/>
          </w:tcPr>
          <w:p w14:paraId="6620B5AA" w14:textId="77777777" w:rsidR="00584B00" w:rsidRDefault="00584B00" w:rsidP="00115160">
            <w:pPr>
              <w:spacing w:after="0"/>
            </w:pPr>
          </w:p>
        </w:tc>
      </w:tr>
      <w:tr w:rsidR="00584B00" w14:paraId="5886A7B4" w14:textId="77777777">
        <w:trPr>
          <w:trHeight w:val="397"/>
        </w:trPr>
        <w:tc>
          <w:tcPr>
            <w:tcW w:w="1101" w:type="dxa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0BECDE03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CP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190DCE84" w14:textId="77777777" w:rsidR="00584B00" w:rsidRDefault="00584B00" w:rsidP="00115160">
            <w:pPr>
              <w:spacing w:after="0"/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41B864FC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Fonction</w:t>
            </w:r>
          </w:p>
        </w:tc>
        <w:tc>
          <w:tcPr>
            <w:tcW w:w="5053" w:type="dxa"/>
            <w:gridSpan w:val="2"/>
            <w:tcBorders>
              <w:right w:val="single" w:sz="12" w:space="0" w:color="ED7D31"/>
            </w:tcBorders>
            <w:shd w:val="clear" w:color="auto" w:fill="auto"/>
            <w:vAlign w:val="center"/>
          </w:tcPr>
          <w:p w14:paraId="5A06F8E1" w14:textId="77777777" w:rsidR="00584B00" w:rsidRDefault="00584B00" w:rsidP="00115160">
            <w:pPr>
              <w:spacing w:after="0"/>
            </w:pPr>
          </w:p>
        </w:tc>
      </w:tr>
      <w:tr w:rsidR="00584B00" w14:paraId="7B2B1A5B" w14:textId="77777777">
        <w:trPr>
          <w:trHeight w:val="397"/>
        </w:trPr>
        <w:tc>
          <w:tcPr>
            <w:tcW w:w="1101" w:type="dxa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40DC87AC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Ville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674D9ECF" w14:textId="77777777" w:rsidR="00584B00" w:rsidRDefault="00584B00" w:rsidP="00115160">
            <w:pPr>
              <w:spacing w:after="0"/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27D2566C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Téléphone</w:t>
            </w:r>
          </w:p>
        </w:tc>
        <w:tc>
          <w:tcPr>
            <w:tcW w:w="5053" w:type="dxa"/>
            <w:gridSpan w:val="2"/>
            <w:tcBorders>
              <w:right w:val="single" w:sz="12" w:space="0" w:color="ED7D31"/>
            </w:tcBorders>
            <w:shd w:val="clear" w:color="auto" w:fill="auto"/>
            <w:vAlign w:val="center"/>
          </w:tcPr>
          <w:p w14:paraId="4B4A444D" w14:textId="77777777" w:rsidR="00584B00" w:rsidRDefault="00584B00" w:rsidP="00115160">
            <w:pPr>
              <w:spacing w:after="0"/>
            </w:pPr>
          </w:p>
        </w:tc>
      </w:tr>
      <w:tr w:rsidR="00584B00" w14:paraId="26B2A363" w14:textId="77777777">
        <w:trPr>
          <w:trHeight w:val="397"/>
        </w:trPr>
        <w:tc>
          <w:tcPr>
            <w:tcW w:w="1101" w:type="dxa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3F9F13D6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Pays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14:paraId="54C8DF78" w14:textId="77777777" w:rsidR="00584B00" w:rsidRDefault="00584B00" w:rsidP="00115160">
            <w:pPr>
              <w:spacing w:after="0"/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3931D98F" w14:textId="77777777" w:rsidR="00584B00" w:rsidRPr="00115160" w:rsidRDefault="00584B00" w:rsidP="00115160">
            <w:pPr>
              <w:spacing w:after="0"/>
              <w:rPr>
                <w:b/>
              </w:rPr>
            </w:pPr>
            <w:r w:rsidRPr="00115160">
              <w:rPr>
                <w:b/>
              </w:rPr>
              <w:t>Courriel</w:t>
            </w:r>
          </w:p>
        </w:tc>
        <w:tc>
          <w:tcPr>
            <w:tcW w:w="5053" w:type="dxa"/>
            <w:gridSpan w:val="2"/>
            <w:tcBorders>
              <w:right w:val="single" w:sz="12" w:space="0" w:color="ED7D31"/>
            </w:tcBorders>
            <w:shd w:val="clear" w:color="auto" w:fill="auto"/>
            <w:vAlign w:val="center"/>
          </w:tcPr>
          <w:p w14:paraId="48740A0E" w14:textId="77777777" w:rsidR="00584B00" w:rsidRDefault="00584B00" w:rsidP="00115160">
            <w:pPr>
              <w:spacing w:after="0"/>
            </w:pPr>
          </w:p>
        </w:tc>
      </w:tr>
      <w:tr w:rsidR="008D0D3D" w14:paraId="70E748DA" w14:textId="77777777">
        <w:tc>
          <w:tcPr>
            <w:tcW w:w="10740" w:type="dxa"/>
            <w:gridSpan w:val="7"/>
            <w:tcBorders>
              <w:left w:val="single" w:sz="12" w:space="0" w:color="ED7D31"/>
              <w:right w:val="single" w:sz="12" w:space="0" w:color="ED7D31"/>
            </w:tcBorders>
            <w:shd w:val="clear" w:color="auto" w:fill="auto"/>
            <w:vAlign w:val="center"/>
          </w:tcPr>
          <w:p w14:paraId="2E32E0D0" w14:textId="77777777" w:rsidR="008D0D3D" w:rsidRPr="00195908" w:rsidRDefault="008D0D3D" w:rsidP="00115160">
            <w:pPr>
              <w:spacing w:after="0"/>
              <w:rPr>
                <w:sz w:val="13"/>
                <w:szCs w:val="13"/>
              </w:rPr>
            </w:pPr>
          </w:p>
        </w:tc>
      </w:tr>
      <w:tr w:rsidR="008D0D3D" w14:paraId="5D6D9D7A" w14:textId="77777777">
        <w:trPr>
          <w:trHeight w:val="284"/>
        </w:trPr>
        <w:tc>
          <w:tcPr>
            <w:tcW w:w="10740" w:type="dxa"/>
            <w:gridSpan w:val="7"/>
            <w:tcBorders>
              <w:left w:val="single" w:sz="12" w:space="0" w:color="ED7D31"/>
              <w:right w:val="single" w:sz="12" w:space="0" w:color="ED7D31"/>
            </w:tcBorders>
            <w:shd w:val="clear" w:color="auto" w:fill="548DD4"/>
            <w:vAlign w:val="center"/>
          </w:tcPr>
          <w:p w14:paraId="73E2C35C" w14:textId="77777777" w:rsidR="008D0D3D" w:rsidRPr="00115160" w:rsidRDefault="00AD70A6" w:rsidP="0011516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PARC MACHINE</w:t>
            </w:r>
          </w:p>
        </w:tc>
      </w:tr>
      <w:tr w:rsidR="00405F69" w14:paraId="506914CC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D9D9D9"/>
            <w:vAlign w:val="center"/>
          </w:tcPr>
          <w:p w14:paraId="513F314D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  <w:r w:rsidRPr="00115160">
              <w:rPr>
                <w:b/>
              </w:rPr>
              <w:t>N° A.R.C</w:t>
            </w: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D9D9D9"/>
            <w:vAlign w:val="center"/>
          </w:tcPr>
          <w:p w14:paraId="00534AF7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  <w:r w:rsidRPr="00115160">
              <w:rPr>
                <w:b/>
              </w:rPr>
              <w:t>N° O.F.</w:t>
            </w: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66FA01A" w14:textId="5C2B5EC2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  <w:r w:rsidRPr="00115160">
              <w:rPr>
                <w:b/>
              </w:rPr>
              <w:t xml:space="preserve">Désignation du </w:t>
            </w:r>
            <w:r w:rsidR="00112F05">
              <w:rPr>
                <w:b/>
              </w:rPr>
              <w:t>mat</w:t>
            </w:r>
            <w:r w:rsidR="002B0558">
              <w:rPr>
                <w:b/>
              </w:rPr>
              <w:t>ériel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D9D9D9"/>
            <w:vAlign w:val="center"/>
          </w:tcPr>
          <w:p w14:paraId="535DCC07" w14:textId="77777777" w:rsidR="00405F69" w:rsidRPr="00115160" w:rsidRDefault="00535B21" w:rsidP="0011516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Année</w:t>
            </w:r>
          </w:p>
        </w:tc>
      </w:tr>
      <w:tr w:rsidR="00405F69" w14:paraId="6EC211D4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6A4FA382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C40A46C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F06FD2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70FE81AF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</w:tr>
      <w:tr w:rsidR="00484B2E" w14:paraId="42FE7620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0741F769" w14:textId="77777777" w:rsidR="00484B2E" w:rsidRPr="00115160" w:rsidRDefault="00484B2E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8BD3B68" w14:textId="77777777" w:rsidR="00484B2E" w:rsidRPr="00115160" w:rsidRDefault="00484B2E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E9CCA77" w14:textId="77777777" w:rsidR="00484B2E" w:rsidRPr="00115160" w:rsidRDefault="00484B2E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40100E39" w14:textId="77777777" w:rsidR="00484B2E" w:rsidRPr="00115160" w:rsidRDefault="00484B2E" w:rsidP="00115160">
            <w:pPr>
              <w:spacing w:after="0"/>
              <w:jc w:val="center"/>
              <w:rPr>
                <w:b/>
              </w:rPr>
            </w:pPr>
          </w:p>
        </w:tc>
      </w:tr>
      <w:tr w:rsidR="00405F69" w14:paraId="519716FB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2632EA94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A5DED49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64C1DD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446E2BE7" w14:textId="77777777" w:rsidR="00405F69" w:rsidRPr="00115160" w:rsidRDefault="00405F69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6E0152C9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2C5981C3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0D3E2DF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B32DFF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03F87731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2D6A1E51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43D1EDDE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679F396F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6B44B8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4838282D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56E278C8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5B19C657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6DAEB4C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818779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5F36DDA9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42328FA8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3DEED95B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F155BB7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6C4549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71AAD822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38ADC4F5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28BDEAE3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8E8CB8D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5D5A5D5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6047AC67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14A16960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7D69C72A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E0A8021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E26527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2F4F69FA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AD70A6" w14:paraId="099921CF" w14:textId="77777777">
        <w:trPr>
          <w:trHeight w:val="397"/>
        </w:trPr>
        <w:tc>
          <w:tcPr>
            <w:tcW w:w="1526" w:type="dxa"/>
            <w:gridSpan w:val="2"/>
            <w:tcBorders>
              <w:left w:val="single" w:sz="12" w:space="0" w:color="ED7D31"/>
            </w:tcBorders>
            <w:shd w:val="clear" w:color="auto" w:fill="auto"/>
            <w:vAlign w:val="center"/>
          </w:tcPr>
          <w:p w14:paraId="0F543B47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2D72DD7F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58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AA82EA6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ED7D31"/>
            </w:tcBorders>
            <w:shd w:val="clear" w:color="auto" w:fill="auto"/>
            <w:vAlign w:val="center"/>
          </w:tcPr>
          <w:p w14:paraId="11126429" w14:textId="77777777" w:rsidR="00AD70A6" w:rsidRPr="00115160" w:rsidRDefault="00AD70A6" w:rsidP="00115160">
            <w:pPr>
              <w:spacing w:after="0"/>
              <w:jc w:val="center"/>
              <w:rPr>
                <w:b/>
              </w:rPr>
            </w:pPr>
          </w:p>
        </w:tc>
      </w:tr>
      <w:tr w:rsidR="000F6B56" w14:paraId="770FE40A" w14:textId="77777777" w:rsidTr="008B45F4">
        <w:trPr>
          <w:trHeight w:val="1068"/>
        </w:trPr>
        <w:tc>
          <w:tcPr>
            <w:tcW w:w="10740" w:type="dxa"/>
            <w:gridSpan w:val="7"/>
            <w:tcBorders>
              <w:left w:val="single" w:sz="12" w:space="0" w:color="ED7D31"/>
              <w:bottom w:val="single" w:sz="8" w:space="0" w:color="ED7D31"/>
              <w:right w:val="single" w:sz="12" w:space="0" w:color="ED7D31"/>
            </w:tcBorders>
            <w:shd w:val="clear" w:color="auto" w:fill="auto"/>
          </w:tcPr>
          <w:p w14:paraId="129A36D4" w14:textId="77777777" w:rsidR="000F6B56" w:rsidRDefault="000F6B56" w:rsidP="000F6B56">
            <w:pPr>
              <w:spacing w:after="0"/>
              <w:rPr>
                <w:b/>
              </w:rPr>
            </w:pPr>
            <w:r>
              <w:rPr>
                <w:b/>
              </w:rPr>
              <w:t>Commentaire</w:t>
            </w:r>
            <w:r w:rsidR="003837FD">
              <w:rPr>
                <w:b/>
              </w:rPr>
              <w:t> :</w:t>
            </w:r>
          </w:p>
          <w:p w14:paraId="56458C33" w14:textId="77777777" w:rsidR="00E635A3" w:rsidRDefault="00E635A3" w:rsidP="000F6B56">
            <w:pPr>
              <w:spacing w:after="0"/>
              <w:rPr>
                <w:b/>
              </w:rPr>
            </w:pPr>
          </w:p>
          <w:p w14:paraId="4A841BC1" w14:textId="77777777" w:rsidR="00E635A3" w:rsidRDefault="00E635A3" w:rsidP="000F6B56">
            <w:pPr>
              <w:spacing w:after="0"/>
              <w:rPr>
                <w:b/>
              </w:rPr>
            </w:pPr>
          </w:p>
          <w:p w14:paraId="5E0D063D" w14:textId="77777777" w:rsidR="00C91C7C" w:rsidRDefault="00C91C7C" w:rsidP="000F6B56">
            <w:pPr>
              <w:spacing w:after="0"/>
              <w:rPr>
                <w:b/>
              </w:rPr>
            </w:pPr>
          </w:p>
          <w:p w14:paraId="06C2B7C0" w14:textId="5C3E9D5E" w:rsidR="00C91C7C" w:rsidRPr="00115160" w:rsidRDefault="00C91C7C" w:rsidP="000F6B56">
            <w:pPr>
              <w:spacing w:after="0"/>
              <w:rPr>
                <w:b/>
              </w:rPr>
            </w:pPr>
          </w:p>
        </w:tc>
      </w:tr>
    </w:tbl>
    <w:p w14:paraId="18B52421" w14:textId="77777777" w:rsidR="00432364" w:rsidRDefault="00432364"/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2410"/>
        <w:gridCol w:w="5245"/>
      </w:tblGrid>
      <w:tr w:rsidR="003068DE" w14:paraId="41EB14C2" w14:textId="224899D6">
        <w:trPr>
          <w:trHeight w:val="843"/>
        </w:trPr>
        <w:tc>
          <w:tcPr>
            <w:tcW w:w="3085" w:type="dxa"/>
            <w:shd w:val="clear" w:color="auto" w:fill="auto"/>
          </w:tcPr>
          <w:p w14:paraId="63189A7A" w14:textId="7F69283B" w:rsidR="003068DE" w:rsidRDefault="003068DE">
            <w:pPr>
              <w:spacing w:before="24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Technicien sur site : </w:t>
            </w:r>
          </w:p>
        </w:tc>
        <w:tc>
          <w:tcPr>
            <w:tcW w:w="2410" w:type="dxa"/>
            <w:shd w:val="clear" w:color="auto" w:fill="auto"/>
          </w:tcPr>
          <w:p w14:paraId="124B614A" w14:textId="5D4F4F15" w:rsidR="003068DE" w:rsidRDefault="003068DE">
            <w:pPr>
              <w:spacing w:before="240" w:after="0"/>
            </w:pPr>
            <w:r>
              <w:t>S</w:t>
            </w:r>
            <w:r w:rsidR="009E2DAA">
              <w:t>oufyane SALAH</w:t>
            </w:r>
          </w:p>
        </w:tc>
        <w:tc>
          <w:tcPr>
            <w:tcW w:w="5245" w:type="dxa"/>
            <w:vMerge w:val="restart"/>
            <w:shd w:val="clear" w:color="auto" w:fill="auto"/>
            <w:vAlign w:val="center"/>
          </w:tcPr>
          <w:p w14:paraId="564259FE" w14:textId="7BD61C4E" w:rsidR="003068DE" w:rsidRDefault="00000000">
            <w:pPr>
              <w:spacing w:before="240" w:after="0"/>
              <w:jc w:val="center"/>
            </w:pPr>
            <w:r>
              <w:pict w14:anchorId="4E3F12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4.15pt;height:75.7pt">
                  <v:imagedata r:id="rId7" o:title=""/>
                </v:shape>
              </w:pict>
            </w:r>
          </w:p>
        </w:tc>
      </w:tr>
      <w:tr w:rsidR="003068DE" w14:paraId="3942DF76" w14:textId="4E37CE16">
        <w:trPr>
          <w:trHeight w:val="698"/>
        </w:trPr>
        <w:tc>
          <w:tcPr>
            <w:tcW w:w="3085" w:type="dxa"/>
            <w:shd w:val="clear" w:color="auto" w:fill="auto"/>
          </w:tcPr>
          <w:p w14:paraId="591FEFE4" w14:textId="52A61017" w:rsidR="003068DE" w:rsidRDefault="003068DE">
            <w:pPr>
              <w:spacing w:before="24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 d’expertise :</w:t>
            </w:r>
          </w:p>
        </w:tc>
        <w:tc>
          <w:tcPr>
            <w:tcW w:w="2410" w:type="dxa"/>
            <w:shd w:val="clear" w:color="auto" w:fill="auto"/>
          </w:tcPr>
          <w:p w14:paraId="0BFBA123" w14:textId="77777777" w:rsidR="003068DE" w:rsidRDefault="003068DE">
            <w:pPr>
              <w:spacing w:before="240"/>
            </w:pPr>
          </w:p>
        </w:tc>
        <w:tc>
          <w:tcPr>
            <w:tcW w:w="5245" w:type="dxa"/>
            <w:vMerge/>
            <w:shd w:val="clear" w:color="auto" w:fill="auto"/>
            <w:vAlign w:val="center"/>
          </w:tcPr>
          <w:p w14:paraId="4DE9F84F" w14:textId="77777777" w:rsidR="003068DE" w:rsidRDefault="003068DE">
            <w:pPr>
              <w:spacing w:before="240"/>
              <w:jc w:val="center"/>
            </w:pPr>
          </w:p>
        </w:tc>
      </w:tr>
    </w:tbl>
    <w:p w14:paraId="7921801A" w14:textId="77777777" w:rsidR="008B45F4" w:rsidRDefault="008B45F4"/>
    <w:p w14:paraId="3AA5BC9A" w14:textId="77777777" w:rsidR="00B571C3" w:rsidRDefault="00B571C3"/>
    <w:p w14:paraId="78444656" w14:textId="77777777" w:rsidR="00B571C3" w:rsidRDefault="00B571C3"/>
    <w:p w14:paraId="57C5EA97" w14:textId="77777777" w:rsidR="00B571C3" w:rsidRDefault="00B571C3"/>
    <w:p w14:paraId="598707C0" w14:textId="77777777" w:rsidR="00B571C3" w:rsidRDefault="00B571C3"/>
    <w:p w14:paraId="5A1FFF21" w14:textId="02159BF1" w:rsidR="00B571C3" w:rsidRDefault="00EB741B" w:rsidP="00B571C3">
      <w:pPr>
        <w:jc w:val="center"/>
        <w:rPr>
          <w:b/>
          <w:bCs/>
          <w:color w:val="ED7D31"/>
          <w:sz w:val="52"/>
          <w:szCs w:val="52"/>
        </w:rPr>
      </w:pPr>
      <w:r>
        <w:rPr>
          <w:b/>
          <w:bCs/>
          <w:color w:val="ED7D31"/>
          <w:sz w:val="52"/>
          <w:szCs w:val="52"/>
          <w:u w:val="single"/>
        </w:rPr>
        <w:t>PREAMBULE</w:t>
      </w:r>
      <w:r w:rsidR="004C769F">
        <w:rPr>
          <w:b/>
          <w:bCs/>
          <w:color w:val="ED7D31"/>
          <w:sz w:val="52"/>
          <w:szCs w:val="52"/>
        </w:rPr>
        <w:t> :</w:t>
      </w:r>
    </w:p>
    <w:p w14:paraId="3372EA36" w14:textId="77777777" w:rsidR="00451F7F" w:rsidRDefault="00451F7F" w:rsidP="00B571C3">
      <w:pPr>
        <w:jc w:val="center"/>
        <w:rPr>
          <w:sz w:val="52"/>
          <w:szCs w:val="52"/>
        </w:rPr>
      </w:pPr>
    </w:p>
    <w:p w14:paraId="5B541106" w14:textId="77777777" w:rsidR="00451F7F" w:rsidRDefault="00451F7F" w:rsidP="00B571C3">
      <w:pPr>
        <w:jc w:val="center"/>
        <w:rPr>
          <w:sz w:val="52"/>
          <w:szCs w:val="52"/>
        </w:rPr>
      </w:pPr>
    </w:p>
    <w:p w14:paraId="789F8269" w14:textId="13F5D7F6" w:rsidR="004C769F" w:rsidRDefault="00B05868" w:rsidP="004C769F">
      <w:pPr>
        <w:rPr>
          <w:sz w:val="28"/>
          <w:szCs w:val="28"/>
        </w:rPr>
      </w:pPr>
      <w:r w:rsidRPr="00B05868">
        <w:rPr>
          <w:sz w:val="28"/>
          <w:szCs w:val="28"/>
        </w:rPr>
        <w:t>Ce rapport</w:t>
      </w:r>
      <w:r w:rsidR="003E20AD" w:rsidRPr="00B05868">
        <w:rPr>
          <w:sz w:val="28"/>
          <w:szCs w:val="28"/>
        </w:rPr>
        <w:t xml:space="preserve"> est établi suite à une expertise effectuée le ________</w:t>
      </w:r>
      <w:r w:rsidR="003B05EB" w:rsidRPr="00B05868">
        <w:rPr>
          <w:sz w:val="28"/>
          <w:szCs w:val="28"/>
        </w:rPr>
        <w:t xml:space="preserve"> sur votre site de __________________________.</w:t>
      </w:r>
    </w:p>
    <w:p w14:paraId="471CCAC3" w14:textId="77777777" w:rsidR="00B05868" w:rsidRPr="00B05868" w:rsidRDefault="00B05868" w:rsidP="004C769F">
      <w:pPr>
        <w:rPr>
          <w:sz w:val="28"/>
          <w:szCs w:val="28"/>
        </w:rPr>
      </w:pPr>
    </w:p>
    <w:p w14:paraId="349C6FD3" w14:textId="77777777" w:rsidR="00F47CB0" w:rsidRDefault="00D325ED" w:rsidP="00F47CB0">
      <w:pPr>
        <w:rPr>
          <w:sz w:val="28"/>
          <w:szCs w:val="28"/>
        </w:rPr>
      </w:pPr>
      <w:r w:rsidRPr="00D325ED">
        <w:rPr>
          <w:sz w:val="28"/>
          <w:szCs w:val="28"/>
        </w:rPr>
        <w:t>Nos expertises permettent de vous accompagner dans votre démarche ISO 22000 :2005 et HACCP. Notre analyse est suivie de conclusions ou recommandations que nous vous invitons à suivre pour la pérennité et la qualité de votre production.</w:t>
      </w:r>
    </w:p>
    <w:p w14:paraId="4EE63BBB" w14:textId="11D507E4" w:rsidR="00451F7F" w:rsidRDefault="00F47CB0" w:rsidP="00F47CB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25379DC" w14:textId="77777777" w:rsidR="00451F7F" w:rsidRDefault="00451F7F" w:rsidP="00451F7F">
      <w:pPr>
        <w:jc w:val="center"/>
        <w:rPr>
          <w:sz w:val="28"/>
          <w:szCs w:val="28"/>
        </w:rPr>
      </w:pPr>
    </w:p>
    <w:p w14:paraId="76239103" w14:textId="3AAEAAB9" w:rsidR="00451F7F" w:rsidRDefault="00630761" w:rsidP="00451F7F">
      <w:pPr>
        <w:rPr>
          <w:sz w:val="28"/>
          <w:szCs w:val="28"/>
        </w:rPr>
      </w:pPr>
      <w:r w:rsidRPr="00630761">
        <w:rPr>
          <w:sz w:val="28"/>
          <w:szCs w:val="28"/>
        </w:rPr>
        <w:t xml:space="preserve">Dans le cadre de notre prestation annuelle, la prochaine expertise aura lieu en </w:t>
      </w:r>
      <w:r>
        <w:rPr>
          <w:sz w:val="28"/>
          <w:szCs w:val="28"/>
        </w:rPr>
        <w:t>_________</w:t>
      </w:r>
      <w:r w:rsidRPr="00630761">
        <w:rPr>
          <w:sz w:val="28"/>
          <w:szCs w:val="28"/>
        </w:rPr>
        <w:t xml:space="preserve"> Nous vous contacterons pour établir une date appropriée à vos impératifs de production.</w:t>
      </w:r>
    </w:p>
    <w:p w14:paraId="070A9BF9" w14:textId="77777777" w:rsidR="00451F7F" w:rsidRPr="00D325ED" w:rsidRDefault="00451F7F" w:rsidP="00451F7F">
      <w:pPr>
        <w:jc w:val="center"/>
        <w:rPr>
          <w:sz w:val="28"/>
          <w:szCs w:val="28"/>
        </w:rPr>
      </w:pPr>
    </w:p>
    <w:sectPr w:rsidR="00451F7F" w:rsidRPr="00D325ED" w:rsidSect="00535B21">
      <w:headerReference w:type="default" r:id="rId8"/>
      <w:footerReference w:type="default" r:id="rId9"/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54715" w14:textId="77777777" w:rsidR="00D046FA" w:rsidRDefault="00D046FA" w:rsidP="00E271AD">
      <w:pPr>
        <w:spacing w:after="0" w:line="240" w:lineRule="auto"/>
      </w:pPr>
      <w:r>
        <w:separator/>
      </w:r>
    </w:p>
  </w:endnote>
  <w:endnote w:type="continuationSeparator" w:id="0">
    <w:p w14:paraId="16E97064" w14:textId="77777777" w:rsidR="00D046FA" w:rsidRDefault="00D046FA" w:rsidP="00E27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80DA" w14:textId="592F62A4" w:rsidR="00E76A44" w:rsidRDefault="00E76A44" w:rsidP="00E76A44">
    <w:pPr>
      <w:pStyle w:val="Pieddepage"/>
      <w:spacing w:after="0"/>
      <w:jc w:val="center"/>
      <w:rPr>
        <w:sz w:val="16"/>
      </w:rPr>
    </w:pPr>
    <w:r>
      <w:rPr>
        <w:sz w:val="16"/>
      </w:rPr>
      <w:t xml:space="preserve">Etablissement Raoul LENOIR – Z.I du Béarn – 54400 COSNES ET ROMAIN – France – Tél : +33 (0)3 82 25 23 00  </w:t>
    </w:r>
  </w:p>
  <w:p w14:paraId="2DC40842" w14:textId="5C5C56A0" w:rsidR="00E76A44" w:rsidRPr="00912F1B" w:rsidRDefault="00E76A44" w:rsidP="00912F1B">
    <w:pPr>
      <w:pStyle w:val="Pieddepage"/>
      <w:spacing w:after="0"/>
      <w:jc w:val="center"/>
      <w:rPr>
        <w:sz w:val="18"/>
        <w:szCs w:val="18"/>
        <w:lang w:val="en-US"/>
      </w:rPr>
    </w:pPr>
    <w:r>
      <w:rPr>
        <w:sz w:val="16"/>
        <w:lang w:val="en-US"/>
      </w:rPr>
      <w:t xml:space="preserve">E-mail: </w:t>
    </w:r>
    <w:hyperlink r:id="rId1" w:history="1">
      <w:r w:rsidR="004C2C19" w:rsidRPr="007359EB">
        <w:rPr>
          <w:rStyle w:val="Lienhypertexte"/>
          <w:sz w:val="16"/>
          <w:lang w:val="en-US"/>
        </w:rPr>
        <w:t>contact@raoul-lenoir.com</w:t>
      </w:r>
    </w:hyperlink>
    <w:r w:rsidR="004C2C19">
      <w:rPr>
        <w:sz w:val="16"/>
        <w:lang w:val="en-US"/>
      </w:rPr>
      <w:t xml:space="preserve"> </w:t>
    </w:r>
    <w:r>
      <w:rPr>
        <w:sz w:val="16"/>
        <w:lang w:val="en-US"/>
      </w:rPr>
      <w:t xml:space="preserve">– </w:t>
    </w:r>
    <w:r w:rsidR="00912F1B">
      <w:rPr>
        <w:sz w:val="16"/>
        <w:lang w:val="en-US"/>
      </w:rPr>
      <w:t>Web:</w:t>
    </w:r>
    <w:r>
      <w:rPr>
        <w:sz w:val="16"/>
        <w:lang w:val="en-US"/>
      </w:rPr>
      <w:t xml:space="preserve"> </w:t>
    </w:r>
    <w:r w:rsidR="00912F1B">
      <w:rPr>
        <w:sz w:val="16"/>
        <w:lang w:val="en-US"/>
      </w:rPr>
      <w:t xml:space="preserve"> </w:t>
    </w:r>
    <w:hyperlink r:id="rId2" w:history="1">
      <w:r w:rsidR="00912F1B" w:rsidRPr="00843393">
        <w:rPr>
          <w:rStyle w:val="Lienhypertexte"/>
          <w:sz w:val="18"/>
          <w:szCs w:val="18"/>
          <w:lang w:val="en-US"/>
        </w:rPr>
        <w:t>www.lenoir-mec.com</w:t>
      </w:r>
    </w:hyperlink>
    <w:r w:rsidR="00912F1B">
      <w:rPr>
        <w:sz w:val="18"/>
        <w:szCs w:val="18"/>
        <w:lang w:val="en-US"/>
      </w:rPr>
      <w:t xml:space="preserve"> </w:t>
    </w:r>
  </w:p>
  <w:p w14:paraId="547D9661" w14:textId="35327052" w:rsidR="00E76A44" w:rsidRPr="00E76A44" w:rsidRDefault="00E76A44" w:rsidP="00E76A44">
    <w:pPr>
      <w:pStyle w:val="Pieddepage"/>
      <w:spacing w:after="0"/>
      <w:jc w:val="center"/>
      <w:rPr>
        <w:sz w:val="16"/>
      </w:rPr>
    </w:pPr>
    <w:r>
      <w:rPr>
        <w:sz w:val="16"/>
      </w:rPr>
      <w:t xml:space="preserve">S.A au capital de </w:t>
    </w:r>
    <w:r w:rsidR="003837FD" w:rsidRPr="003837FD">
      <w:rPr>
        <w:sz w:val="16"/>
      </w:rPr>
      <w:t>5</w:t>
    </w:r>
    <w:r w:rsidR="003837FD">
      <w:rPr>
        <w:sz w:val="16"/>
      </w:rPr>
      <w:t>.</w:t>
    </w:r>
    <w:r w:rsidR="003837FD" w:rsidRPr="003837FD">
      <w:rPr>
        <w:sz w:val="16"/>
      </w:rPr>
      <w:t>728</w:t>
    </w:r>
    <w:r w:rsidR="003837FD">
      <w:rPr>
        <w:sz w:val="16"/>
      </w:rPr>
      <w:t>.</w:t>
    </w:r>
    <w:r w:rsidR="003837FD" w:rsidRPr="003837FD">
      <w:rPr>
        <w:sz w:val="16"/>
      </w:rPr>
      <w:t>967</w:t>
    </w:r>
    <w:r w:rsidR="003837FD">
      <w:rPr>
        <w:sz w:val="16"/>
      </w:rPr>
      <w:t xml:space="preserve"> </w:t>
    </w:r>
    <w:r>
      <w:rPr>
        <w:sz w:val="16"/>
      </w:rPr>
      <w:t xml:space="preserve">€ - RCS BRIEY – Siret 383 080 066 00020 – TVA FR 21 383 080 066 – APE </w:t>
    </w:r>
    <w:r w:rsidR="003837FD">
      <w:rPr>
        <w:sz w:val="16"/>
      </w:rPr>
      <w:t>2599B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DE201" w14:textId="77777777" w:rsidR="00D046FA" w:rsidRDefault="00D046FA" w:rsidP="00E271AD">
      <w:pPr>
        <w:spacing w:after="0" w:line="240" w:lineRule="auto"/>
      </w:pPr>
      <w:r>
        <w:separator/>
      </w:r>
    </w:p>
  </w:footnote>
  <w:footnote w:type="continuationSeparator" w:id="0">
    <w:p w14:paraId="0E4D87C9" w14:textId="77777777" w:rsidR="00D046FA" w:rsidRDefault="00D046FA" w:rsidP="00E27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C329D" w14:textId="0A03EAAA" w:rsidR="00E271AD" w:rsidRDefault="00000000">
    <w:pPr>
      <w:pStyle w:val="En-tte"/>
    </w:pPr>
    <w:r>
      <w:rPr>
        <w:noProof/>
      </w:rPr>
      <w:pict w14:anchorId="760736F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20.25pt;margin-top:19.25pt;width:125pt;height:21.75pt;z-index: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" filled="f" strokecolor="white" strokeweight=".35281mm">
          <v:stroke dashstyle="dash"/>
          <v:textbox style="mso-next-textbox:#_x0000_s1027">
            <w:txbxContent>
              <w:p w14:paraId="4133E4FE" w14:textId="77777777" w:rsidR="00E271AD" w:rsidRPr="00912F1B" w:rsidRDefault="000D3DAD" w:rsidP="00E271AD">
                <w:pPr>
                  <w:rPr>
                    <w:b/>
                    <w:i/>
                    <w:color w:val="808080"/>
                    <w:sz w:val="18"/>
                    <w:szCs w:val="18"/>
                  </w:rPr>
                </w:pPr>
                <w:r w:rsidRPr="00912F1B">
                  <w:rPr>
                    <w:b/>
                    <w:i/>
                    <w:color w:val="808080"/>
                    <w:sz w:val="18"/>
                    <w:szCs w:val="18"/>
                  </w:rPr>
                  <w:t xml:space="preserve">LISTING DES </w:t>
                </w:r>
                <w:r w:rsidR="00E271AD" w:rsidRPr="00912F1B">
                  <w:rPr>
                    <w:b/>
                    <w:i/>
                    <w:color w:val="808080"/>
                    <w:sz w:val="18"/>
                    <w:szCs w:val="18"/>
                  </w:rPr>
                  <w:t>EXPERTISE</w:t>
                </w:r>
                <w:r w:rsidRPr="00912F1B">
                  <w:rPr>
                    <w:b/>
                    <w:i/>
                    <w:color w:val="808080"/>
                    <w:sz w:val="18"/>
                    <w:szCs w:val="18"/>
                  </w:rPr>
                  <w:t>S</w:t>
                </w:r>
              </w:p>
            </w:txbxContent>
          </v:textbox>
        </v:shape>
      </w:pict>
    </w:r>
    <w:r>
      <w:rPr>
        <w:noProof/>
      </w:rPr>
      <w:pict w14:anchorId="0DD55743">
        <v:shape id="Zone de texte 2" o:spid="_x0000_s1026" type="#_x0000_t202" style="position:absolute;margin-left:167.95pt;margin-top:4.85pt;width:383.05pt;height:40.6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" strokecolor="white" strokeweight=".35281mm">
          <v:stroke dashstyle="dash"/>
          <v:textbox style="mso-next-textbox:#Zone de texte 2">
            <w:txbxContent>
              <w:p w14:paraId="26E2CCBE" w14:textId="77777777" w:rsidR="00E271AD" w:rsidRDefault="00E271AD" w:rsidP="00E271AD">
                <w:pPr>
                  <w:rPr>
                    <w:b/>
                    <w:i/>
                    <w:color w:val="808080"/>
                    <w:sz w:val="20"/>
                  </w:rPr>
                </w:pPr>
                <w:r>
                  <w:rPr>
                    <w:b/>
                    <w:i/>
                    <w:color w:val="808080"/>
                    <w:sz w:val="20"/>
                  </w:rPr>
                  <w:t>Le spécialiste des applications magnétiques pour la séparation et le levage industriel</w:t>
                </w:r>
              </w:p>
            </w:txbxContent>
          </v:textbox>
        </v:shape>
      </w:pict>
    </w:r>
    <w:r>
      <w:rPr>
        <w:noProof/>
      </w:rPr>
      <w:pict w14:anchorId="4C81669A">
        <v:line id="Connecteur droit 5" o:spid="_x0000_s1028" style="position:absolute;z-index:3;visibility:visible;mso-width-relative:margin" from="5.9pt,22.75pt" to="522.9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" strokecolor="#e36c0a" strokeweight="3.5pt"/>
      </w:pict>
    </w:r>
    <w:r>
      <w:rPr>
        <w:noProof/>
      </w:rPr>
      <w:pict w14:anchorId="1B4A03CE">
        <v:line id="Connecteur droit 6" o:spid="_x0000_s1029" style="position:absolute;z-index:4;visibility:visible;mso-width-relative:margin" from="1.85pt,34.9pt" to="526.2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" strokecolor="#e36c0a" strokeweight="3.5pt"/>
      </w:pict>
    </w:r>
    <w:r>
      <w:rPr>
        <w:noProof/>
      </w:rPr>
      <w:pict w14:anchorId="46B0A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" o:spid="_x0000_i1026" type="#_x0000_t75" style="width:139.7pt;height:38.15pt;visibility:visible;mso-wrap-style:square"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attachedTemplate r:id="rId1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7FD"/>
    <w:rsid w:val="00024F46"/>
    <w:rsid w:val="000A4CE3"/>
    <w:rsid w:val="000C69BD"/>
    <w:rsid w:val="000D3DAD"/>
    <w:rsid w:val="000F6B56"/>
    <w:rsid w:val="00101711"/>
    <w:rsid w:val="00112F05"/>
    <w:rsid w:val="00115160"/>
    <w:rsid w:val="00144942"/>
    <w:rsid w:val="00173E4F"/>
    <w:rsid w:val="00195908"/>
    <w:rsid w:val="001C6437"/>
    <w:rsid w:val="0020677E"/>
    <w:rsid w:val="002B0558"/>
    <w:rsid w:val="003068DE"/>
    <w:rsid w:val="003118FE"/>
    <w:rsid w:val="003837FD"/>
    <w:rsid w:val="003A79A8"/>
    <w:rsid w:val="003B05EB"/>
    <w:rsid w:val="003D0EB8"/>
    <w:rsid w:val="003E20AD"/>
    <w:rsid w:val="003F73CD"/>
    <w:rsid w:val="00405F69"/>
    <w:rsid w:val="00432364"/>
    <w:rsid w:val="00451F7F"/>
    <w:rsid w:val="00484B2E"/>
    <w:rsid w:val="00494DA2"/>
    <w:rsid w:val="004C2C19"/>
    <w:rsid w:val="004C769F"/>
    <w:rsid w:val="004E5435"/>
    <w:rsid w:val="004F6DDA"/>
    <w:rsid w:val="00535B21"/>
    <w:rsid w:val="00584B00"/>
    <w:rsid w:val="00593E52"/>
    <w:rsid w:val="005C4C8F"/>
    <w:rsid w:val="005D6DF2"/>
    <w:rsid w:val="005E3F89"/>
    <w:rsid w:val="005F73E5"/>
    <w:rsid w:val="00630761"/>
    <w:rsid w:val="006A182D"/>
    <w:rsid w:val="006F1665"/>
    <w:rsid w:val="00716FB7"/>
    <w:rsid w:val="008315B7"/>
    <w:rsid w:val="008618D0"/>
    <w:rsid w:val="008B45F4"/>
    <w:rsid w:val="008D0D3D"/>
    <w:rsid w:val="00912F1B"/>
    <w:rsid w:val="009C5218"/>
    <w:rsid w:val="009E2DAA"/>
    <w:rsid w:val="00A1266D"/>
    <w:rsid w:val="00A23A49"/>
    <w:rsid w:val="00A81FF1"/>
    <w:rsid w:val="00AD70A6"/>
    <w:rsid w:val="00B05868"/>
    <w:rsid w:val="00B571C3"/>
    <w:rsid w:val="00B82192"/>
    <w:rsid w:val="00BD6107"/>
    <w:rsid w:val="00BF0EA6"/>
    <w:rsid w:val="00C808A0"/>
    <w:rsid w:val="00C91C7C"/>
    <w:rsid w:val="00CF729D"/>
    <w:rsid w:val="00D046FA"/>
    <w:rsid w:val="00D325ED"/>
    <w:rsid w:val="00D446DC"/>
    <w:rsid w:val="00D509E3"/>
    <w:rsid w:val="00D9560E"/>
    <w:rsid w:val="00E271AD"/>
    <w:rsid w:val="00E635A3"/>
    <w:rsid w:val="00E72E98"/>
    <w:rsid w:val="00E76A44"/>
    <w:rsid w:val="00EB741B"/>
    <w:rsid w:val="00EC2916"/>
    <w:rsid w:val="00F47CB0"/>
    <w:rsid w:val="00F6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25C9DD"/>
  <w15:chartTrackingRefBased/>
  <w15:docId w15:val="{14A91FCE-A5D7-4543-A02A-48D14E17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271A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271AD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E271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E271AD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584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rsid w:val="00E76A44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3837FD"/>
    <w:rPr>
      <w:color w:val="954F72"/>
      <w:u w:val="single"/>
    </w:rPr>
  </w:style>
  <w:style w:type="character" w:styleId="Mentionnonrsolue">
    <w:name w:val="Unresolved Mention"/>
    <w:uiPriority w:val="99"/>
    <w:semiHidden/>
    <w:unhideWhenUsed/>
    <w:rsid w:val="0091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enoir-mec.com" TargetMode="External"/><Relationship Id="rId1" Type="http://schemas.openxmlformats.org/officeDocument/2006/relationships/hyperlink" Target="mailto:contact@raoul-lenoi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Commercial\MARKETING\Expertises%20sur%20Site\Fiches%20d'expertise\1-Coordonn&#233;es%20du%20client\1%20-PAGE%201%20-%20Service%20Clien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494F8-B359-4E84-B34B-17F8414C5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1 -PAGE 1 - Service Client</Template>
  <TotalTime>48</TotalTime>
  <Pages>2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1016</CharactersWithSpaces>
  <SharedDoc>false</SharedDoc>
  <HLinks>
    <vt:vector size="12" baseType="variant">
      <vt:variant>
        <vt:i4>6225951</vt:i4>
      </vt:variant>
      <vt:variant>
        <vt:i4>3</vt:i4>
      </vt:variant>
      <vt:variant>
        <vt:i4>0</vt:i4>
      </vt:variant>
      <vt:variant>
        <vt:i4>5</vt:i4>
      </vt:variant>
      <vt:variant>
        <vt:lpwstr>http://www.raoul-lenoir.com/</vt:lpwstr>
      </vt:variant>
      <vt:variant>
        <vt:lpwstr/>
      </vt:variant>
      <vt:variant>
        <vt:i4>8323138</vt:i4>
      </vt:variant>
      <vt:variant>
        <vt:i4>0</vt:i4>
      </vt:variant>
      <vt:variant>
        <vt:i4>0</vt:i4>
      </vt:variant>
      <vt:variant>
        <vt:i4>5</vt:i4>
      </vt:variant>
      <vt:variant>
        <vt:lpwstr>mailto:raoullenoir@delachaux.fr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</dc:creator>
  <cp:keywords/>
  <cp:lastModifiedBy>Tristan Fordoxcel</cp:lastModifiedBy>
  <cp:revision>30</cp:revision>
  <cp:lastPrinted>2025-04-29T11:27:00Z</cp:lastPrinted>
  <dcterms:created xsi:type="dcterms:W3CDTF">2025-04-28T11:18:00Z</dcterms:created>
  <dcterms:modified xsi:type="dcterms:W3CDTF">2025-06-16T13:28:00Z</dcterms:modified>
</cp:coreProperties>
</file>